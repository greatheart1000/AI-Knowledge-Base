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12.svg" ContentType="image/svg+xml"/>
  <Override PartName="/word/media/image15.svg" ContentType="image/svg+xml"/>
  <Override PartName="/word/media/image3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BCCAA">
      <w:pPr>
        <w:pStyle w:val="16"/>
      </w:pPr>
      <w:r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5334000</wp:posOffset>
            </wp:positionH>
            <wp:positionV relativeFrom="paragraph">
              <wp:posOffset>432435</wp:posOffset>
            </wp:positionV>
            <wp:extent cx="990600" cy="1388745"/>
            <wp:effectExtent l="0" t="0" r="0" b="13335"/>
            <wp:wrapNone/>
            <wp:docPr id="9" name="图片 9" descr="报名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报名照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inline distT="0" distB="0" distL="114300" distR="114300">
                <wp:extent cx="1252855" cy="324485"/>
                <wp:effectExtent l="0" t="0" r="12065" b="10795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855" cy="324485"/>
                          <a:chOff x="1178" y="1904"/>
                          <a:chExt cx="1973" cy="511"/>
                        </a:xfrm>
                        <a:solidFill>
                          <a:srgbClr val="59AEFB"/>
                        </a:solidFill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1178" y="1904"/>
                            <a:ext cx="1973" cy="511"/>
                          </a:xfrm>
                          <a:prstGeom prst="rect">
                            <a:avLst/>
                          </a:prstGeom>
                          <a:grp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4E4281B2">
                              <w:pPr>
                                <w:pStyle w:val="25"/>
                                <w:rPr>
                                  <w:color w:val="5BADFB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wrap="square" lIns="324000" tIns="0" rIns="72000" bIns="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图片 33" descr="eyJpZCI6MjE2MDExOD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5" y="1994"/>
                            <a:ext cx="283" cy="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55pt;width:98.65pt;" coordorigin="1178,1904" coordsize="1973,511" o:gfxdata="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">
                <o:lock v:ext="edit" aspectratio="f"/>
                <v:rect id="_x0000_s1026" o:spid="_x0000_s1026" o:spt="1" style="position:absolute;left:1178;top:1904;height:511;width:1973;v-text-anchor:middle;" filled="t" stroked="f" coordsize="21600,21600" o:gfxdata="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ghk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.25pt"/>
                  <v:imagedata o:title=""/>
                  <o:lock v:ext="edit" aspectratio="f"/>
                  <v:textbox inset="9mm,0mm,2mm,0mm">
                    <w:txbxContent>
                      <w:p w14:paraId="4E4281B2">
                        <w:pPr>
                          <w:pStyle w:val="25"/>
                          <w:rPr>
                            <w:color w:val="5BADFB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个人信息</w:t>
                        </w:r>
                      </w:p>
                    </w:txbxContent>
                  </v:textbox>
                </v:rect>
                <v:shape id="_x0000_s1026" o:spid="_x0000_s1026" o:spt="75" alt="eyJpZCI6MjE2MDExODYsInJlc291cmNlX2tleSI6IjEwIn0K" type="#_x0000_t75" style="position:absolute;left:1275;top:1994;height:283;width:283;" filled="f" o:preferrelative="t" stroked="f" coordsize="21600,21600" o:gfxdata="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g5x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6C75BAA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姓    名：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蔡健</w:t>
      </w:r>
    </w:p>
    <w:p w14:paraId="70CC1A15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电话号码：1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5871764717                                           </w:t>
      </w:r>
    </w:p>
    <w:p w14:paraId="61119BA7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电子邮箱：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"mailto:1352744183@qq.com" </w:instrTex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10"/>
          <w:rFonts w:hint="eastAsia"/>
          <w:lang w:val="en-US" w:eastAsia="zh-CN"/>
        </w:rPr>
        <w:t>1352744183</w:t>
      </w:r>
      <w:r>
        <w:rPr>
          <w:rStyle w:val="10"/>
          <w:rFonts w:hint="eastAsia"/>
        </w:rPr>
        <w:t>@</w:t>
      </w:r>
      <w:r>
        <w:rPr>
          <w:rStyle w:val="10"/>
          <w:rFonts w:hint="eastAsia"/>
          <w:lang w:val="en-US" w:eastAsia="zh-CN"/>
        </w:rPr>
        <w:t>qq</w:t>
      </w:r>
      <w:r>
        <w:rPr>
          <w:rStyle w:val="10"/>
          <w:rFonts w:hint="eastAsia"/>
        </w:rPr>
        <w:t>.com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7B8D319A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工作年限：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7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年</w:t>
      </w:r>
    </w:p>
    <w:p w14:paraId="2653AF40">
      <w:pPr>
        <w:pStyle w:val="17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目前状态：在职</w:t>
      </w:r>
    </w:p>
    <w:p w14:paraId="72B4DC46">
      <w:pPr>
        <w:pStyle w:val="33"/>
      </w:pPr>
      <w:r>
        <mc:AlternateContent>
          <mc:Choice Requires="wpg">
            <w:drawing>
              <wp:inline distT="0" distB="0" distL="114300" distR="114300">
                <wp:extent cx="1022985" cy="285750"/>
                <wp:effectExtent l="0" t="0" r="34925" b="40005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985" cy="285750"/>
                          <a:chOff x="1133" y="4493"/>
                          <a:chExt cx="1611" cy="450"/>
                        </a:xfrm>
                        <a:solidFill>
                          <a:srgbClr val="5CADFC"/>
                        </a:solidFill>
                      </wpg:grpSpPr>
                      <wps:wsp>
                        <wps:cNvPr id="38" name="矩形 29"/>
                        <wps:cNvSpPr/>
                        <wps:spPr>
                          <a:xfrm>
                            <a:off x="1133" y="4493"/>
                            <a:ext cx="1611" cy="450"/>
                          </a:xfrm>
                          <a:prstGeom prst="rect">
                            <a:avLst/>
                          </a:prstGeom>
                          <a:grp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247D3360">
                              <w:pPr>
                                <w:pStyle w:val="32"/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none" lIns="324000" tIns="0" rIns="72000" bIns="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https://img8.file.cache.docer.com/storage/official/image/2023/05/15/54acce8a46efc9b3aa9c55ad3eea06d1.png" descr="eyJpZCI6MjE1ODAwOT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15" y="4550"/>
                            <a:ext cx="317" cy="3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5pt;width:80.55pt;" coordorigin="1133,4493" coordsize="1611,450" o:gfxdata="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">
                <o:lock v:ext="edit" aspectratio="f"/>
                <v:rect id="矩形 29" o:spid="_x0000_s1026" o:spt="1" style="position:absolute;left:1133;top:4493;height:450;width:1611;mso-wrap-style:none;v-text-anchor:middle;" filled="t" stroked="f" coordsize="21600,21600" o:gfxdata="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0mIF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.25pt"/>
                  <v:imagedata o:title=""/>
                  <o:lock v:ext="edit" aspectratio="f"/>
                  <v:textbox inset="9mm,0mm,2mm,0mm">
                    <w:txbxContent>
                      <w:p w14:paraId="247D3360">
                        <w:pPr>
                          <w:pStyle w:val="32"/>
                        </w:pPr>
                        <w:r>
                          <w:rPr>
                            <w:rFonts w:hint="eastAsia"/>
                          </w:rPr>
                          <w:t>教育背景</w:t>
                        </w:r>
                      </w:p>
                    </w:txbxContent>
                  </v:textbox>
                </v:rect>
                <v:shape id="https://img8.file.cache.docer.com/storage/official/image/2023/05/15/54acce8a46efc9b3aa9c55ad3eea06d1.png" o:spid="_x0000_s1026" o:spt="75" alt="eyJpZCI6MjE1ODAwOTYsInJlc291cmNlX2tleSI6IjEwIn0K" type="#_x0000_t75" style="position:absolute;left:1215;top:4550;height:317;width:317;" filled="f" o:preferrelative="t" stroked="f" coordsize="21600,21600" o:gfxdata="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lxb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1A5EC409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2012.09-2016.06                武汉科技大学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给排水科学与工程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本科</w:t>
      </w:r>
    </w:p>
    <w:p w14:paraId="008B4270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2016.09-2018.06                华中农业大学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环境工程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硕士</w:t>
      </w:r>
    </w:p>
    <w:p w14:paraId="6E527819">
      <w:pPr>
        <w:pStyle w:val="33"/>
      </w:pPr>
      <w:r>
        <mc:AlternateContent>
          <mc:Choice Requires="wpg">
            <w:drawing>
              <wp:inline distT="0" distB="0" distL="114300" distR="114300">
                <wp:extent cx="1022985" cy="285750"/>
                <wp:effectExtent l="0" t="0" r="13335" b="381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985" cy="285750"/>
                          <a:chOff x="4665" y="7333"/>
                          <a:chExt cx="1611" cy="450"/>
                        </a:xfrm>
                        <a:solidFill>
                          <a:srgbClr val="5CADFC"/>
                        </a:solidFill>
                      </wpg:grpSpPr>
                      <wps:wsp>
                        <wps:cNvPr id="50" name="矩形 29"/>
                        <wps:cNvSpPr/>
                        <wps:spPr>
                          <a:xfrm>
                            <a:off x="4665" y="7333"/>
                            <a:ext cx="1611" cy="450"/>
                          </a:xfrm>
                          <a:prstGeom prst="rect">
                            <a:avLst/>
                          </a:prstGeom>
                          <a:grp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798EF624">
                              <w:pPr>
                                <w:pStyle w:val="32"/>
                                <w:rPr>
                                  <w:rFonts w:hint="eastAsia" w:eastAsia="思源黑体 CN Normal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技能证书</w:t>
                              </w:r>
                            </w:p>
                            <w:p w14:paraId="7EDBE6F8">
                              <w:pPr>
                                <w:pStyle w:val="32"/>
                              </w:pPr>
                            </w:p>
                          </w:txbxContent>
                        </wps:txbx>
                        <wps:bodyPr wrap="none" lIns="324000" tIns="0" rIns="72000" bIns="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eyJpZCI6MjE2MDEwMzI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0" y="7390"/>
                            <a:ext cx="317" cy="3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5pt;width:80.55pt;" coordorigin="4665,7333" coordsize="1611,450" o:gfxdata="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">
                <o:lock v:ext="edit" aspectratio="f"/>
                <v:rect id="矩形 29" o:spid="_x0000_s1026" o:spt="1" style="position:absolute;left:4665;top:7333;height:450;width:1611;mso-wrap-style:none;v-text-anchor:middle;" filled="t" stroked="f" coordsize="21600,21600" o:gfxdata="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6Pyfi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25pt"/>
                  <v:imagedata o:title=""/>
                  <o:lock v:ext="edit" aspectratio="f"/>
                  <v:textbox inset="9mm,0mm,2mm,0mm">
                    <w:txbxContent>
                      <w:p w14:paraId="798EF624">
                        <w:pPr>
                          <w:pStyle w:val="32"/>
                          <w:rPr>
                            <w:rFonts w:hint="eastAsia" w:eastAsia="思源黑体 CN Normal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技能证书</w:t>
                        </w:r>
                      </w:p>
                      <w:p w14:paraId="7EDBE6F8">
                        <w:pPr>
                          <w:pStyle w:val="32"/>
                        </w:pPr>
                      </w:p>
                    </w:txbxContent>
                  </v:textbox>
                </v:rect>
                <v:shape id="_x0000_s1026" o:spid="_x0000_s1026" o:spt="75" alt="eyJpZCI6MjE2MDEwMzIsInJlc291cmNlX2tleSI6IjEwIn0K" type="#_x0000_t75" style="position:absolute;left:4760;top:7390;height:317;width:317;" filled="f" o:preferrelative="t" stroked="f" coordsize="21600,21600" o:gfxdata="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/TR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14A9BCB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精通Python和pandas,sklearn,Spark，COZE，Dify</w:t>
      </w:r>
    </w:p>
    <w:p w14:paraId="2A330E4C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熟悉MySQL，MongoDB，Redis和Elasticsearch</w:t>
      </w:r>
    </w:p>
    <w:p w14:paraId="26BEF6B3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熟悉</w:t>
      </w:r>
      <w:r>
        <w:rPr>
          <w:rFonts w:hint="default" w:ascii="Times New Roman" w:hAnsi="Times New Roman" w:cs="Times New Roman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BERT,transformers,LLaMA-Factory、modelscope/swift、Ollama、DeepSpeed、Megatron-LM、Langchain</w:t>
      </w:r>
    </w:p>
    <w:p w14:paraId="6749CA12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熟练掌握：Linux 系统，shell、三方件编译,mysql数据库、Milvus向量数据库</w:t>
      </w:r>
    </w:p>
    <w:p w14:paraId="63EECE14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熟悉熟练掌握：Flask、Fastapi、熟悉使用阿里云、mind</w:t>
      </w:r>
      <w:bookmarkStart w:id="0" w:name="_GoBack"/>
      <w:bookmarkEnd w:id="0"/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spore、pytorch框架</w:t>
      </w:r>
    </w:p>
    <w:p w14:paraId="14D1A750">
      <w:pPr>
        <w:pStyle w:val="12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熟悉scrapy-redis分布式爬虫框架、熟悉网页数据采集原理及技术，正则、Xpath等数据提取技术</w:t>
      </w:r>
    </w:p>
    <w:p w14:paraId="363DFBF9">
      <w:pPr>
        <w:pStyle w:val="33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mc:AlternateContent>
          <mc:Choice Requires="wpg">
            <w:drawing>
              <wp:inline distT="0" distB="0" distL="114300" distR="114300">
                <wp:extent cx="1022985" cy="285750"/>
                <wp:effectExtent l="0" t="0" r="13335" b="3810"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985" cy="285750"/>
                          <a:chOff x="4665" y="8462"/>
                          <a:chExt cx="1611" cy="450"/>
                        </a:xfrm>
                        <a:solidFill>
                          <a:srgbClr val="5CADFC"/>
                        </a:solidFill>
                      </wpg:grpSpPr>
                      <wps:wsp>
                        <wps:cNvPr id="59" name="矩形 29"/>
                        <wps:cNvSpPr/>
                        <wps:spPr>
                          <a:xfrm>
                            <a:off x="4665" y="8462"/>
                            <a:ext cx="1611" cy="450"/>
                          </a:xfrm>
                          <a:prstGeom prst="rect">
                            <a:avLst/>
                          </a:prstGeom>
                          <a:grp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18F5C2AD">
                              <w:pPr>
                                <w:pStyle w:val="32"/>
                                <w:rPr>
                                  <w:rFonts w:hint="eastAsia" w:eastAsia="思源黑体 CN Normal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none" lIns="324000" tIns="0" rIns="72000" bIns="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图片 67" descr="eyJpZCI6MjE2MDExODE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0" y="8513"/>
                            <a:ext cx="317" cy="3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5pt;width:80.55pt;" coordorigin="4665,8462" coordsize="1611,450" o:gfxdata="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">
                <o:lock v:ext="edit" aspectratio="f"/>
                <v:rect id="矩形 29" o:spid="_x0000_s1026" o:spt="1" style="position:absolute;left:4665;top:8462;height:450;width:1611;mso-wrap-style:none;v-text-anchor:middle;" filled="t" stroked="f" coordsize="21600,21600" o:gfxdata="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tWBl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.25pt"/>
                  <v:imagedata o:title=""/>
                  <o:lock v:ext="edit" aspectratio="f"/>
                  <v:textbox inset="9mm,0mm,2mm,0mm">
                    <w:txbxContent>
                      <w:p w14:paraId="18F5C2AD">
                        <w:pPr>
                          <w:pStyle w:val="32"/>
                          <w:rPr>
                            <w:rFonts w:hint="eastAsia" w:eastAsia="思源黑体 CN Normal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rect>
                <v:shape id="_x0000_s1026" o:spid="_x0000_s1026" o:spt="75" alt="eyJpZCI6MjE2MDExODEsInJlc291cmNlX2tleSI6IjEwIn0K" type="#_x0000_t75" style="position:absolute;left:4760;top:8513;height:317;width:317;" filled="f" o:preferrelative="t" stroked="f" coordsize="21600,21600" o:gfxdata="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evf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A6D3549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2024.08-至今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软通动力（正编自研）  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职务：AI算法工程师  </w:t>
      </w:r>
    </w:p>
    <w:p w14:paraId="19177EB1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：YOLO,Qwen,DETR,ResNet，UNet，PaddleOCR，MinerU</w:t>
      </w:r>
    </w:p>
    <w:p w14:paraId="4EE0B041">
      <w:pPr>
        <w:pStyle w:val="12"/>
        <w:spacing w:line="240" w:lineRule="auto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工作内容：</w:t>
      </w:r>
    </w:p>
    <w:p w14:paraId="45198B5D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黑体" w:hAnsi="黑体" w:eastAsia="黑体" w:cs="黑体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ascii="黑体" w:hAnsi="黑体" w:eastAsia="黑体" w:cs="黑体"/>
          <w:color w:val="404040" w:themeColor="text1" w:themeTint="BF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主导大模型应用研发及能力，</w:t>
      </w:r>
    </w:p>
    <w:p w14:paraId="1245A22D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2、负责开发多个基于 Coze 的智能体，涵盖多种应用场景，包括客服、政务、医疗、教育等领域，旨在通过智能体实现高效的人机交互和任务处理。</w:t>
      </w:r>
    </w:p>
    <w:p w14:paraId="126FB386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 负责基于Qwen2.5-VL以及Doubao大模型的AI 换色，AI识别竞品水印、车牌等功能</w:t>
      </w:r>
    </w:p>
    <w:p w14:paraId="3A1FB312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4.主导开发基于字节大模型、RAG知识库、向量数据库技术底座的知识中台</w:t>
      </w:r>
    </w:p>
    <w:p w14:paraId="7CE99400">
      <w:pPr>
        <w:pStyle w:val="12"/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2023.12-2024.07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深圳神州百应科技有限公司 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职务：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nlp算法工程师（算法负责人）</w:t>
      </w:r>
    </w:p>
    <w:p w14:paraId="2B553838">
      <w:pPr>
        <w:pStyle w:val="12"/>
        <w:spacing w:line="240" w:lineRule="auto"/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工作内容：</w:t>
      </w:r>
    </w:p>
    <w:p w14:paraId="683F1E5E">
      <w:pPr>
        <w:pStyle w:val="12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/>
          <w:color w:val="404040" w:themeColor="text1" w:themeTint="BF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公司的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AI智能客服系统开发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与迭代升级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，实现电商、医美、汽车、餐饮等行业客服系统落地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并商用</w:t>
      </w:r>
    </w:p>
    <w:p w14:paraId="43E19CDF">
      <w:pPr>
        <w:pStyle w:val="12"/>
        <w:spacing w:line="240" w:lineRule="auto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2、负责大模型的选型，建立代码评审机制，落地CI/CD流水线，部署效率提升60%</w:t>
      </w:r>
    </w:p>
    <w:p w14:paraId="7522127A">
      <w:pPr>
        <w:pStyle w:val="12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3、指导培训公司内部大模型的应用,分享大模型前沿知识并且落地新技术</w:t>
      </w:r>
    </w:p>
    <w:p w14:paraId="49B20BE8">
      <w:pPr>
        <w:pStyle w:val="12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4、在AI客服项目在知识库检索做集群优化，平均响应时间&lt;50ms</w:t>
      </w:r>
    </w:p>
    <w:p w14:paraId="19FB10E1">
      <w:pPr>
        <w:pStyle w:val="12"/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5、负责核心算法项目的规划、实施和交付，保证项目进度和质量</w:t>
      </w:r>
    </w:p>
    <w:p w14:paraId="15B8212D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6、建立和完善算法研发流程，制定数据集标注标准和流程，并编写开发文档</w:t>
      </w:r>
    </w:p>
    <w:p w14:paraId="27D16B58">
      <w:pPr>
        <w:pStyle w:val="12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2023.06-2023.11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德科信息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职务：nlp算法工程师  </w:t>
      </w:r>
    </w:p>
    <w:p w14:paraId="0B11C9BD">
      <w:pPr>
        <w:pStyle w:val="12"/>
        <w:rPr>
          <w:rFonts w:hint="default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工作内容：</w:t>
      </w:r>
    </w:p>
    <w:p w14:paraId="7DD6F82D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1、负责大模型输入的安全保证，敏感词的识别与过滤，基于规则及模型学习的敏感词检测模块，对大模型输入内容进行实时监控与过滤，确保系统输出内容合规安全</w:t>
      </w:r>
    </w:p>
    <w:p w14:paraId="1470F8BD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2、设计并实现基于深度学习算法的终端场景意图识别模块，对输入工单、会议纪要等文本进行语义解析，并实现文档内容的匹配与标签生成。</w:t>
      </w:r>
    </w:p>
    <w:p w14:paraId="60876DF6">
      <w:pPr>
        <w:pStyle w:val="12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3、基于 Baichuan2、LLaMA 模型，开发自动摘要与生成解决方案，实现国企和政府领域各类常规文本自动生成，减少人工撰写成本</w:t>
      </w:r>
    </w:p>
    <w:p w14:paraId="3507578B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4.负责对用户输入的意图识别、文档匹配、标签生成及文档知识管理</w:t>
      </w:r>
    </w:p>
    <w:p w14:paraId="33C1C8E7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5.主导大模型的微调实验，设计并执行详细的评估方案，分析微调后的模型效果，并根据评估结果调整训练策略</w:t>
      </w:r>
    </w:p>
    <w:p w14:paraId="5AE0E508">
      <w:pPr>
        <w:pStyle w:val="12"/>
        <w:numPr>
          <w:ilvl w:val="0"/>
          <w:numId w:val="0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2021.11 -2023.05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/>
          <w:b/>
          <w:bCs/>
          <w:color w:val="auto"/>
          <w:lang w:val="en-US" w:eastAsia="zh-CN"/>
        </w:rPr>
        <w:t xml:space="preserve">软通动力 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（外包至华为松山湖研究所J7栋）开发工程师 </w:t>
      </w:r>
      <w:r>
        <w:rPr>
          <w:rFonts w:hint="eastAsia"/>
          <w:color w:val="0000FF"/>
          <w:lang w:val="en-US" w:eastAsia="zh-CN"/>
        </w:rPr>
        <w:t xml:space="preserve"> </w:t>
      </w:r>
    </w:p>
    <w:p w14:paraId="7DA7CAB8">
      <w:pPr>
        <w:pStyle w:val="12"/>
        <w:numPr>
          <w:ilvl w:val="0"/>
          <w:numId w:val="0"/>
        </w:numPr>
        <w:ind w:leftChars="0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工作内容：</w:t>
      </w:r>
    </w:p>
    <w:p w14:paraId="03BB9457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1.承担 Python 三方组件的编译任务，参与Web后端开发，以及 PyTorch 到 MindSpore 的模型转换工作。同时负责 PyTorch 模型参数到 ONNX 的转换，以及优化ONNX 模型的推理速度</w:t>
      </w:r>
    </w:p>
    <w:p w14:paraId="4BDABFEF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 Pandas进行数据处理，包括数据清洗、格式转换、特征工程等</w:t>
      </w:r>
    </w:p>
    <w:p w14:paraId="55D6F7D6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3.算法验证、大模型微调与测试、数据爬虫抓取</w:t>
      </w:r>
    </w:p>
    <w:p w14:paraId="117DDF8B">
      <w:pPr>
        <w:pStyle w:val="12"/>
        <w:numPr>
          <w:ilvl w:val="0"/>
          <w:numId w:val="0"/>
        </w:numPr>
        <w:pBdr>
          <w:top w:val="single" w:color="4472C4" w:themeColor="accent1" w:sz="12" w:space="0"/>
          <w:left w:val="single" w:color="4472C4" w:themeColor="accent1" w:sz="12" w:space="15"/>
          <w:bottom w:val="single" w:color="4472C4" w:themeColor="accent1" w:sz="12" w:space="0"/>
          <w:right w:val="single" w:color="4472C4" w:themeColor="accent1" w:sz="12" w:space="15"/>
        </w:pBdr>
        <w:adjustRightInd w:val="0"/>
        <w:snapToGrid w:val="0"/>
        <w:contextualSpacing/>
        <w:textAlignment w:val="center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2018.07-2021.10 </w:t>
      </w:r>
      <w:r>
        <w:rPr>
          <w:rFonts w:hint="eastAsia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先后在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湖北省建筑设计院</w:t>
      </w:r>
      <w:r>
        <w:rPr>
          <w:rFonts w:hint="eastAsia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武汉圣禹智慧生态环保公司</w:t>
      </w:r>
      <w:r>
        <w:rPr>
          <w:rFonts w:hint="eastAsia"/>
          <w:b w:val="0"/>
          <w:bCs w:val="0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担任</w:t>
      </w: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给排水设计师</w:t>
      </w:r>
    </w:p>
    <w:p w14:paraId="76D38AD7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工作内容：</w:t>
      </w:r>
    </w:p>
    <w:p w14:paraId="004A596E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负责职务内相关工作，河道治理方案制定和施工图设计，市政污水管道施工图设计</w:t>
      </w:r>
    </w:p>
    <w:p w14:paraId="242B174F">
      <w:pPr>
        <w:pStyle w:val="33"/>
      </w:pPr>
      <w:r>
        <mc:AlternateContent>
          <mc:Choice Requires="wpg">
            <w:drawing>
              <wp:inline distT="0" distB="0" distL="114300" distR="114300">
                <wp:extent cx="1022985" cy="285750"/>
                <wp:effectExtent l="0" t="0" r="13335" b="3810"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985" cy="285750"/>
                          <a:chOff x="4665" y="12470"/>
                          <a:chExt cx="1611" cy="450"/>
                        </a:xfrm>
                        <a:solidFill>
                          <a:srgbClr val="5CADFC"/>
                        </a:solidFill>
                      </wpg:grpSpPr>
                      <wps:wsp>
                        <wps:cNvPr id="62" name="矩形 29"/>
                        <wps:cNvSpPr/>
                        <wps:spPr>
                          <a:xfrm>
                            <a:off x="4665" y="12470"/>
                            <a:ext cx="1611" cy="450"/>
                          </a:xfrm>
                          <a:prstGeom prst="rect">
                            <a:avLst/>
                          </a:prstGeom>
                          <a:grp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55FF6B89">
                              <w:pPr>
                                <w:pStyle w:val="32"/>
                                <w:rPr>
                                  <w:rFonts w:hint="default" w:eastAsia="思源黑体 CN Normal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项目简介</w:t>
                              </w:r>
                            </w:p>
                          </w:txbxContent>
                        </wps:txbx>
                        <wps:bodyPr wrap="none" lIns="324000" tIns="0" rIns="72000" bIns="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图片 68" descr="eyJpZCI6NDU4ODI4Mi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0" y="12533"/>
                            <a:ext cx="317" cy="3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5pt;width:80.55pt;" coordorigin="4665,12470" coordsize="1611,450" o:gfxdata="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">
                <o:lock v:ext="edit" aspectratio="f"/>
                <v:rect id="矩形 29" o:spid="_x0000_s1026" o:spt="1" style="position:absolute;left:4665;top:12470;height:450;width:1611;mso-wrap-style:none;v-text-anchor:middle;" filled="t" stroked="f" coordsize="21600,21600" o:gfxdata="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fTip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.25pt"/>
                  <v:imagedata o:title=""/>
                  <o:lock v:ext="edit" aspectratio="f"/>
                  <v:textbox inset="9mm,0mm,2mm,0mm">
                    <w:txbxContent>
                      <w:p w14:paraId="55FF6B89">
                        <w:pPr>
                          <w:pStyle w:val="32"/>
                          <w:rPr>
                            <w:rFonts w:hint="default" w:eastAsia="思源黑体 CN Normal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项目简介</w:t>
                        </w:r>
                      </w:p>
                    </w:txbxContent>
                  </v:textbox>
                </v:rect>
                <v:shape id="_x0000_s1026" o:spid="_x0000_s1026" o:spt="75" alt="eyJpZCI6NDU4ODI4MiwicmVzb3VyY2Vfa2V5IjoiMTAifQo=" type="#_x0000_t75" style="position:absolute;left:4760;top:12533;height:317;width:317;" filled="f" o:preferrelative="t" stroked="f" coordsize="21600,21600" o:gfxdata="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2Dh0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AA58E75">
      <w:pPr>
        <w:pStyle w:val="12"/>
        <w:spacing w:line="240" w:lineRule="auto"/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1.基于知识库的电商智能客服系统</w:t>
      </w:r>
    </w:p>
    <w:p w14:paraId="3B869EED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highlight w:val="none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技术栈：transformers ，BERT,向量数据库，BGE,Rerank,Prompt工程,VLLM,Docker</w:t>
      </w:r>
    </w:p>
    <w:p w14:paraId="1CE39D1F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实现query改写、语义理解、多意图识别与基于上下文的多轮对话能力</w:t>
      </w:r>
    </w:p>
    <w:p w14:paraId="1063CCC2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2.构建行业文档知识萃取处理算法，以及知识库、向量索引的构建和优化，语义检索与向量检索的多路召回，提升知识命中准确率</w:t>
      </w:r>
    </w:p>
    <w:p w14:paraId="0FD112E0">
      <w:pPr>
        <w:pStyle w:val="12"/>
        <w:rPr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通过sft、CoT 、ORPO 微调等方式，训练和微调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领域</w:t>
      </w:r>
      <w:r>
        <w:rPr>
          <w:rFonts w:hint="eastAsia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模型</w:t>
      </w:r>
    </w:p>
    <w:p w14:paraId="5808F908">
      <w:pPr>
        <w:pStyle w:val="12"/>
        <w:rPr>
          <w:rFonts w:hint="eastAsia"/>
          <w:b/>
          <w:bCs/>
          <w:color w:val="404040" w:themeColor="text1" w:themeTint="BF"/>
          <w:highlight w:val="none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4.利用vllm、fastapi与flask框架进行模型部署</w:t>
      </w:r>
    </w:p>
    <w:p w14:paraId="567E4FFB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核心成果：1.全行业覆盖应用：系统广泛应用于电商、医美、汽车、餐饮等多个行业，支持多渠道（Web、微信、拼多多等）接入，满足不同业务场景需求。</w:t>
      </w:r>
    </w:p>
    <w:p w14:paraId="41E9EB0F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2.大模型能力提升：通过大模型微调及蒸馏技术，针对行业数据定制模型，提高了问答准确率和响应速度，并有效降低模型运算资源成本。</w:t>
      </w:r>
    </w:p>
    <w:p w14:paraId="16A81447">
      <w:pPr>
        <w:pStyle w:val="12"/>
        <w:spacing w:line="240" w:lineRule="auto"/>
        <w:rPr>
          <w:rFonts w:hint="eastAsia" w:ascii="思源黑体 CN Normal" w:hAnsi="思源黑体 CN Normal" w:eastAsia="思源黑体 CN Normal" w:cs="思源黑体 Normal"/>
          <w:b w:val="0"/>
          <w:bCs w:val="0"/>
          <w:color w:val="404040" w:themeColor="text1" w:themeTint="BF"/>
          <w:kern w:val="2"/>
          <w:sz w:val="24"/>
          <w:szCs w:val="22"/>
          <w:lang w:val="en-US" w:eastAsia="zh-CN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3.服务稳定与扩展性优化：优化了分布式服务架构和缓存机制，日均请求高峰期间客服响应时间缩减30%，系统稳定性和并发处理能力显著提升。</w:t>
      </w:r>
    </w:p>
    <w:p w14:paraId="285EF098">
      <w:pPr>
        <w:pStyle w:val="12"/>
        <w:rPr>
          <w:rFonts w:hint="default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2.政企智能写作模块开发 </w:t>
      </w:r>
    </w:p>
    <w:p w14:paraId="1BB721E8">
      <w:pPr>
        <w:pStyle w:val="12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：大模型及预训练框架：基于 Baichuan2、LLaMA 等大语言模型（LLM）</w:t>
      </w:r>
    </w:p>
    <w:p w14:paraId="1C4183ED">
      <w:pPr>
        <w:pStyle w:val="12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项目简介：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该项目围绕国企与政府领域的高效信息处理需求，构建了全方位的智能写作与知识服务平台。平台主要依托LLM（Baichuan2、LLaMA2）以及自研的语义理解和知识抽取算法，实现工单摘要、会议纪要、会议通知生成、写作助手与语音转写等功能。通过 LangChain 框架与 Rerank 算法进一步提升文档知识萃取与召回效率，为用户提供精准、实时、智能的语义检索与对话服务，并利用严格的安全策略保障模型输入内容的合规性，满足国企和政府行业对信息安全和高效办公的严苛要求。</w:t>
      </w:r>
    </w:p>
    <w:p w14:paraId="21F76A31">
      <w:pPr>
        <w:pStyle w:val="12"/>
        <w:numPr>
          <w:ilvl w:val="0"/>
          <w:numId w:val="0"/>
        </w:numPr>
        <w:pBdr>
          <w:top w:val="single" w:color="4472C4" w:themeColor="accent1" w:sz="12" w:space="0"/>
          <w:left w:val="single" w:color="4472C4" w:themeColor="accent1" w:sz="12" w:space="15"/>
          <w:bottom w:val="single" w:color="4472C4" w:themeColor="accent1" w:sz="12" w:space="0"/>
          <w:right w:val="single" w:color="4472C4" w:themeColor="accent1" w:sz="12" w:space="15"/>
        </w:pBdr>
        <w:adjustRightInd w:val="0"/>
        <w:snapToGrid w:val="0"/>
        <w:contextualSpacing/>
        <w:textAlignment w:val="center"/>
        <w:rPr>
          <w:rFonts w:hint="default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3.标注平台集成与开发</w:t>
      </w:r>
    </w:p>
    <w:p w14:paraId="059201E3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项目简介：</w:t>
      </w: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标注平台支持对文本、图片、视频等多模态数据进行智能标注。平台集成了多种大模型算法，涵盖自然语言处理、计算机视觉等领域，能够根据实际任务自动化生成标注建议，大幅提高标注效率，并借助人工智能不断优化标注质量。平台设计了完备的权限管理和数据治理体系，可适应多项目、多需求场景，适合企业数据处理等多种应用。</w:t>
      </w:r>
    </w:p>
    <w:p w14:paraId="0D960FE2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核心成果：</w:t>
      </w:r>
    </w:p>
    <w:p w14:paraId="53EA0620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1.多模态标注能力：系统支持多种数据格式的快速标注，通过集成文本、图像及视频处理大模型，实现数据预处理、自动标注、人工校验一体化流程。</w:t>
      </w:r>
    </w:p>
    <w:p w14:paraId="0633CF43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2.高效的数据流处理：构建三级缓存与任务调度机制，大幅降低数据查询延时，并支持百万级数据的并发处理。</w:t>
      </w:r>
    </w:p>
    <w:p w14:paraId="2B353F30">
      <w:pPr>
        <w:pStyle w:val="12"/>
        <w:spacing w:line="240" w:lineRule="auto"/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3.跨平台兼容与扩展性能：计高度模块化，支持与各类型业务系统无缝集成，灵活适应未来大数据环境下多场景应用需求。</w:t>
      </w:r>
    </w:p>
    <w:p w14:paraId="54BFFB81">
      <w:pPr>
        <w:pStyle w:val="12"/>
        <w:numPr>
          <w:ilvl w:val="0"/>
          <w:numId w:val="0"/>
        </w:numPr>
        <w:pBdr>
          <w:top w:val="single" w:color="4472C4" w:themeColor="accent1" w:sz="12" w:space="0"/>
          <w:left w:val="single" w:color="4472C4" w:themeColor="accent1" w:sz="12" w:space="15"/>
          <w:bottom w:val="single" w:color="4472C4" w:themeColor="accent1" w:sz="12" w:space="0"/>
          <w:right w:val="single" w:color="4472C4" w:themeColor="accent1" w:sz="12" w:space="15"/>
        </w:pBdr>
        <w:adjustRightInd w:val="0"/>
        <w:snapToGrid w:val="0"/>
        <w:contextualSpacing/>
        <w:textAlignment w:val="center"/>
        <w:rPr>
          <w:rFonts w:hint="default"/>
          <w:b/>
          <w:bCs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type w:val="continuous"/>
      <w:pgSz w:w="11906" w:h="16838"/>
      <w:pgMar w:top="850" w:right="1134" w:bottom="850" w:left="1134" w:header="0" w:footer="0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7B91AF6-EC72-4C8E-A72D-3BDAE312AB6A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32580544-0862-46C7-926C-066977C779D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645958F-92E6-4683-A03C-29075EC32EE8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CD59B623-B09E-483E-BB30-C10BFB9953B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81474AB8-604F-4E9D-AB0D-EA6C63B2AC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6" w:fontKey="{6A335CCA-5425-431A-8934-DC44FA876F3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5023941C-9590-4B82-8B86-3C6E5E2213C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8" w:fontKey="{A7B4FE27-BF98-410A-A0DF-A6AA55BBF744}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00060107" w:csb1="00000000"/>
    <w:embedRegular r:id="rId9" w:fontKey="{F532C320-C58A-40BC-B056-728F7CE713DD}"/>
  </w:font>
  <w:font w:name="思源黑体 Normal">
    <w:altName w:val="黑体"/>
    <w:panose1 w:val="020B0400000000000000"/>
    <w:charset w:val="86"/>
    <w:family w:val="auto"/>
    <w:pitch w:val="default"/>
    <w:sig w:usb0="00000000" w:usb1="00000000" w:usb2="00000016" w:usb3="00000000" w:csb0="602E0107" w:csb1="00000000"/>
    <w:embedRegular r:id="rId10" w:fontKey="{2EC2D733-B83B-4667-BE19-56A8EB05278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Medium">
    <w:altName w:val="黑体"/>
    <w:panose1 w:val="020B0600000000000000"/>
    <w:charset w:val="86"/>
    <w:family w:val="swiss"/>
    <w:pitch w:val="default"/>
    <w:sig w:usb0="00000000" w:usb1="00000000" w:usb2="00000016" w:usb3="00000000" w:csb0="00060107" w:csb1="00000000"/>
  </w:font>
  <w:font w:name="思源黑体 Medium">
    <w:altName w:val="黑体"/>
    <w:panose1 w:val="020B0600000000000000"/>
    <w:charset w:val="86"/>
    <w:family w:val="auto"/>
    <w:pitch w:val="default"/>
    <w:sig w:usb0="00000000" w:usb1="00000000" w:usb2="00000016" w:usb3="00000000" w:csb0="602E0107" w:csb1="00000000"/>
  </w:font>
  <w:font w:name="思源黑体 CN Normal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1" w:fontKey="{42662B85-38F5-4BE9-B670-52179670B67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1A3DB"/>
    <w:multiLevelType w:val="singleLevel"/>
    <w:tmpl w:val="C091A3DB"/>
    <w:lvl w:ilvl="0" w:tentative="0">
      <w:start w:val="1"/>
      <w:numFmt w:val="bullet"/>
      <w:pStyle w:val="17"/>
      <w:lvlText w:val=""/>
      <w:lvlJc w:val="left"/>
      <w:pPr>
        <w:tabs>
          <w:tab w:val="left" w:pos="0"/>
        </w:tabs>
        <w:ind w:left="0" w:firstLine="0"/>
      </w:pPr>
      <w:rPr>
        <w:rFonts w:hint="default" w:ascii="Wingdings" w:hAnsi="Wingdings"/>
      </w:rPr>
    </w:lvl>
  </w:abstractNum>
  <w:abstractNum w:abstractNumId="1">
    <w:nsid w:val="FD9654CA"/>
    <w:multiLevelType w:val="singleLevel"/>
    <w:tmpl w:val="FD9654CA"/>
    <w:lvl w:ilvl="0" w:tentative="0">
      <w:start w:val="1"/>
      <w:numFmt w:val="bullet"/>
      <w:pStyle w:val="12"/>
      <w:lvlText w:val=""/>
      <w:lvlJc w:val="left"/>
      <w:pPr>
        <w:tabs>
          <w:tab w:val="left" w:pos="0"/>
        </w:tabs>
        <w:ind w:left="0" w:firstLine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embedSystemFonts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EyYzgxZWUzYjc4MDRkYTM3ZWI0NjdhYTI1MjNmNjAifQ=="/>
  </w:docVars>
  <w:rsids>
    <w:rsidRoot w:val="2BDD3C0D"/>
    <w:rsid w:val="00005B89"/>
    <w:rsid w:val="000D2588"/>
    <w:rsid w:val="001537A0"/>
    <w:rsid w:val="001547B0"/>
    <w:rsid w:val="002B511A"/>
    <w:rsid w:val="00327A1B"/>
    <w:rsid w:val="00396D38"/>
    <w:rsid w:val="003E46B5"/>
    <w:rsid w:val="0040287C"/>
    <w:rsid w:val="00406CA9"/>
    <w:rsid w:val="00440B14"/>
    <w:rsid w:val="00447940"/>
    <w:rsid w:val="004545A8"/>
    <w:rsid w:val="0047497D"/>
    <w:rsid w:val="00505C2D"/>
    <w:rsid w:val="00515B4E"/>
    <w:rsid w:val="00641A93"/>
    <w:rsid w:val="006857D6"/>
    <w:rsid w:val="007129EB"/>
    <w:rsid w:val="00713350"/>
    <w:rsid w:val="007834A7"/>
    <w:rsid w:val="007B76ED"/>
    <w:rsid w:val="007D3ABE"/>
    <w:rsid w:val="00860007"/>
    <w:rsid w:val="0087546B"/>
    <w:rsid w:val="00876B27"/>
    <w:rsid w:val="008A518E"/>
    <w:rsid w:val="009056F1"/>
    <w:rsid w:val="00944AEF"/>
    <w:rsid w:val="00961A0F"/>
    <w:rsid w:val="0097249B"/>
    <w:rsid w:val="00984AB2"/>
    <w:rsid w:val="009B6494"/>
    <w:rsid w:val="00A110C0"/>
    <w:rsid w:val="00A555FA"/>
    <w:rsid w:val="00B13476"/>
    <w:rsid w:val="00B317A5"/>
    <w:rsid w:val="00B678AB"/>
    <w:rsid w:val="00BC4573"/>
    <w:rsid w:val="00C75419"/>
    <w:rsid w:val="00CD532F"/>
    <w:rsid w:val="00D22909"/>
    <w:rsid w:val="00D4506C"/>
    <w:rsid w:val="00D9274D"/>
    <w:rsid w:val="00DC0D7E"/>
    <w:rsid w:val="00DC376C"/>
    <w:rsid w:val="00E20EB9"/>
    <w:rsid w:val="00E569ED"/>
    <w:rsid w:val="00E7179E"/>
    <w:rsid w:val="00EC4FDA"/>
    <w:rsid w:val="00EE4649"/>
    <w:rsid w:val="00F31838"/>
    <w:rsid w:val="00F517A9"/>
    <w:rsid w:val="00F75901"/>
    <w:rsid w:val="00FC2DF6"/>
    <w:rsid w:val="00FF49B5"/>
    <w:rsid w:val="016D4D19"/>
    <w:rsid w:val="03D70B20"/>
    <w:rsid w:val="040B43B4"/>
    <w:rsid w:val="042911EC"/>
    <w:rsid w:val="05045825"/>
    <w:rsid w:val="05092159"/>
    <w:rsid w:val="05B80C59"/>
    <w:rsid w:val="063C79DE"/>
    <w:rsid w:val="064129D2"/>
    <w:rsid w:val="070954E4"/>
    <w:rsid w:val="072239CB"/>
    <w:rsid w:val="07A95D0B"/>
    <w:rsid w:val="09282425"/>
    <w:rsid w:val="09E071D0"/>
    <w:rsid w:val="09E11F77"/>
    <w:rsid w:val="0A1B49A5"/>
    <w:rsid w:val="0A8530D4"/>
    <w:rsid w:val="0BD66C8A"/>
    <w:rsid w:val="0D200E92"/>
    <w:rsid w:val="0D2E1801"/>
    <w:rsid w:val="0DDE10A0"/>
    <w:rsid w:val="10B51231"/>
    <w:rsid w:val="12067F0E"/>
    <w:rsid w:val="12705E66"/>
    <w:rsid w:val="134E6759"/>
    <w:rsid w:val="14546E50"/>
    <w:rsid w:val="14C101F2"/>
    <w:rsid w:val="14C25944"/>
    <w:rsid w:val="15581486"/>
    <w:rsid w:val="16765AAA"/>
    <w:rsid w:val="17866D45"/>
    <w:rsid w:val="17DF02C7"/>
    <w:rsid w:val="18330029"/>
    <w:rsid w:val="19552229"/>
    <w:rsid w:val="19645239"/>
    <w:rsid w:val="19CC5C2F"/>
    <w:rsid w:val="1AA2738A"/>
    <w:rsid w:val="1B1314CF"/>
    <w:rsid w:val="1D4C7B94"/>
    <w:rsid w:val="1D961AAE"/>
    <w:rsid w:val="1DB22991"/>
    <w:rsid w:val="1DD106B2"/>
    <w:rsid w:val="1DE06810"/>
    <w:rsid w:val="1E036C28"/>
    <w:rsid w:val="209952EF"/>
    <w:rsid w:val="22E7628E"/>
    <w:rsid w:val="23BC7448"/>
    <w:rsid w:val="24753D83"/>
    <w:rsid w:val="28072726"/>
    <w:rsid w:val="281F62DF"/>
    <w:rsid w:val="28970854"/>
    <w:rsid w:val="2AD408CB"/>
    <w:rsid w:val="2BD4031D"/>
    <w:rsid w:val="2BDD3C0D"/>
    <w:rsid w:val="2C1D4AC2"/>
    <w:rsid w:val="2C1D6AD0"/>
    <w:rsid w:val="2C477972"/>
    <w:rsid w:val="2CF36B88"/>
    <w:rsid w:val="2D932CD3"/>
    <w:rsid w:val="2DE16FA2"/>
    <w:rsid w:val="300A7099"/>
    <w:rsid w:val="30C747A7"/>
    <w:rsid w:val="30D32D3D"/>
    <w:rsid w:val="322826E4"/>
    <w:rsid w:val="327411B4"/>
    <w:rsid w:val="3281142D"/>
    <w:rsid w:val="33BF76B1"/>
    <w:rsid w:val="34C16B5C"/>
    <w:rsid w:val="35950AC9"/>
    <w:rsid w:val="36CF347B"/>
    <w:rsid w:val="36E30B17"/>
    <w:rsid w:val="39052E2C"/>
    <w:rsid w:val="3A6C5593"/>
    <w:rsid w:val="3AD716DE"/>
    <w:rsid w:val="3BC1776D"/>
    <w:rsid w:val="3C11114C"/>
    <w:rsid w:val="3C601F5A"/>
    <w:rsid w:val="3CDB7373"/>
    <w:rsid w:val="3D3E6B5D"/>
    <w:rsid w:val="3D934BE4"/>
    <w:rsid w:val="3F7039AC"/>
    <w:rsid w:val="40105AB3"/>
    <w:rsid w:val="408A4463"/>
    <w:rsid w:val="42E244B8"/>
    <w:rsid w:val="43305354"/>
    <w:rsid w:val="43BF2BD7"/>
    <w:rsid w:val="43F63E9E"/>
    <w:rsid w:val="441F5424"/>
    <w:rsid w:val="44654E01"/>
    <w:rsid w:val="45B71DBB"/>
    <w:rsid w:val="468B4FF2"/>
    <w:rsid w:val="476A6409"/>
    <w:rsid w:val="479F50C0"/>
    <w:rsid w:val="485C4139"/>
    <w:rsid w:val="4B4B6AFE"/>
    <w:rsid w:val="4C762D24"/>
    <w:rsid w:val="4C787DC7"/>
    <w:rsid w:val="4C917B20"/>
    <w:rsid w:val="4CDD432E"/>
    <w:rsid w:val="4DA443C5"/>
    <w:rsid w:val="4E28430D"/>
    <w:rsid w:val="4EA74E09"/>
    <w:rsid w:val="4EB8783A"/>
    <w:rsid w:val="4ECB7DF8"/>
    <w:rsid w:val="500B2D00"/>
    <w:rsid w:val="50267B64"/>
    <w:rsid w:val="50301CF8"/>
    <w:rsid w:val="50EE68AA"/>
    <w:rsid w:val="51115C9D"/>
    <w:rsid w:val="51356102"/>
    <w:rsid w:val="518E1BEA"/>
    <w:rsid w:val="532E5683"/>
    <w:rsid w:val="537A79BF"/>
    <w:rsid w:val="540F33B9"/>
    <w:rsid w:val="54F027CF"/>
    <w:rsid w:val="54F3063F"/>
    <w:rsid w:val="55213798"/>
    <w:rsid w:val="55AA05A4"/>
    <w:rsid w:val="56C13FDA"/>
    <w:rsid w:val="57836CED"/>
    <w:rsid w:val="57A83DC6"/>
    <w:rsid w:val="58FE78A6"/>
    <w:rsid w:val="5A3F1F24"/>
    <w:rsid w:val="5A4C4641"/>
    <w:rsid w:val="5B5273A0"/>
    <w:rsid w:val="5BF81170"/>
    <w:rsid w:val="5DA327CA"/>
    <w:rsid w:val="5EA71C5E"/>
    <w:rsid w:val="5F903132"/>
    <w:rsid w:val="628F77C1"/>
    <w:rsid w:val="62E1751D"/>
    <w:rsid w:val="63772DB4"/>
    <w:rsid w:val="63962397"/>
    <w:rsid w:val="63AD6150"/>
    <w:rsid w:val="645B1CB9"/>
    <w:rsid w:val="64986E00"/>
    <w:rsid w:val="6546685C"/>
    <w:rsid w:val="6590412C"/>
    <w:rsid w:val="65DE0452"/>
    <w:rsid w:val="663366B5"/>
    <w:rsid w:val="66C5132F"/>
    <w:rsid w:val="66ED72D5"/>
    <w:rsid w:val="670964B1"/>
    <w:rsid w:val="671E7365"/>
    <w:rsid w:val="67E37F2A"/>
    <w:rsid w:val="680622D3"/>
    <w:rsid w:val="693862AF"/>
    <w:rsid w:val="6AC506EF"/>
    <w:rsid w:val="6BA0751E"/>
    <w:rsid w:val="6CEE0CA9"/>
    <w:rsid w:val="6CF43042"/>
    <w:rsid w:val="6DDC794A"/>
    <w:rsid w:val="6EB04D47"/>
    <w:rsid w:val="6EBC75BF"/>
    <w:rsid w:val="6F3F0A2E"/>
    <w:rsid w:val="6F5002D8"/>
    <w:rsid w:val="702F0734"/>
    <w:rsid w:val="70F34937"/>
    <w:rsid w:val="712F49A0"/>
    <w:rsid w:val="736E18CB"/>
    <w:rsid w:val="74A25132"/>
    <w:rsid w:val="7635244F"/>
    <w:rsid w:val="76FE10CA"/>
    <w:rsid w:val="773B1E28"/>
    <w:rsid w:val="778A37C1"/>
    <w:rsid w:val="78056103"/>
    <w:rsid w:val="79AC0AC3"/>
    <w:rsid w:val="79D618CC"/>
    <w:rsid w:val="79E1319A"/>
    <w:rsid w:val="7B2D53A7"/>
    <w:rsid w:val="7BB17251"/>
    <w:rsid w:val="7CA95FF3"/>
    <w:rsid w:val="7CB54620"/>
    <w:rsid w:val="7D2D720D"/>
    <w:rsid w:val="7D995F28"/>
    <w:rsid w:val="7E0403A8"/>
    <w:rsid w:val="7E2C0FFD"/>
    <w:rsid w:val="7EED6725"/>
    <w:rsid w:val="7F6522E4"/>
    <w:rsid w:val="7F74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简历_内容主区_副标题_段落"/>
    <w:next w:val="12"/>
    <w:qFormat/>
    <w:uiPriority w:val="0"/>
    <w:pPr>
      <w:spacing w:before="50" w:after="50"/>
    </w:pPr>
    <w:rPr>
      <w:rFonts w:eastAsia="思源黑体 CN Normal" w:asciiTheme="minorHAnsi" w:hAnsiTheme="minorHAnsi" w:cstheme="minorBidi"/>
      <w:b/>
      <w:bCs/>
      <w:sz w:val="21"/>
      <w:szCs w:val="21"/>
      <w:lang w:val="en-US" w:eastAsia="zh-CN" w:bidi="ar-SA"/>
    </w:rPr>
  </w:style>
  <w:style w:type="paragraph" w:customStyle="1" w:styleId="12">
    <w:name w:val="简历_内容主区_正文_段落"/>
    <w:qFormat/>
    <w:uiPriority w:val="0"/>
    <w:pPr>
      <w:numPr>
        <w:ilvl w:val="0"/>
        <w:numId w:val="1"/>
      </w:numPr>
      <w:pBdr>
        <w:top w:val="single" w:color="4472C4" w:themeColor="accent1" w:sz="12" w:space="0"/>
        <w:left w:val="single" w:color="4472C4" w:themeColor="accent1" w:sz="12" w:space="15"/>
        <w:bottom w:val="single" w:color="4472C4" w:themeColor="accent1" w:sz="12" w:space="0"/>
        <w:right w:val="single" w:color="4472C4" w:themeColor="accent1" w:sz="12" w:space="15"/>
      </w:pBdr>
      <w:tabs>
        <w:tab w:val="clear" w:pos="0"/>
      </w:tabs>
      <w:adjustRightInd w:val="0"/>
      <w:snapToGrid w:val="0"/>
      <w:contextualSpacing/>
      <w:textAlignment w:val="center"/>
    </w:pPr>
    <w:rPr>
      <w:rFonts w:ascii="思源黑体 CN Normal" w:hAnsi="思源黑体 CN Normal" w:eastAsia="思源黑体 CN Normal" w:cs="思源黑体 Normal"/>
      <w:color w:val="404040" w:themeColor="text1" w:themeTint="BF"/>
      <w:kern w:val="2"/>
      <w:sz w:val="24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13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5">
    <w:name w:val="简历_个人信息_姓名_段落"/>
    <w:qFormat/>
    <w:uiPriority w:val="0"/>
    <w:pPr>
      <w:tabs>
        <w:tab w:val="left" w:pos="2730"/>
      </w:tabs>
    </w:pPr>
    <w:rPr>
      <w:rFonts w:ascii="等线" w:hAnsi="等线" w:eastAsia="思源黑体 CN Normal" w:cstheme="minorBidi"/>
      <w:sz w:val="52"/>
      <w:szCs w:val="52"/>
      <w:lang w:val="en-US" w:eastAsia="zh-CN" w:bidi="ar-SA"/>
    </w:rPr>
  </w:style>
  <w:style w:type="paragraph" w:customStyle="1" w:styleId="16">
    <w:name w:val="简历_个人信息_标题_段落"/>
    <w:qFormat/>
    <w:uiPriority w:val="0"/>
    <w:pPr>
      <w:adjustRightInd w:val="0"/>
      <w:snapToGrid w:val="0"/>
      <w:spacing w:before="156" w:beforeLines="50" w:after="31" w:afterLines="10"/>
      <w:ind w:left="-315" w:leftChars="-150"/>
    </w:pPr>
    <w:rPr>
      <w:rFonts w:ascii="思源黑体 CN Normal" w:hAnsi="思源黑体 CN Normal" w:eastAsia="思源黑体 CN Normal" w:cs="思源黑体 CN Normal"/>
      <w:b/>
      <w:bCs/>
      <w:sz w:val="24"/>
      <w:szCs w:val="28"/>
      <w:lang w:val="en-US" w:eastAsia="zh-CN" w:bidi="ar-SA"/>
    </w:rPr>
  </w:style>
  <w:style w:type="paragraph" w:customStyle="1" w:styleId="17">
    <w:name w:val="简历_个人信息_正文_段落"/>
    <w:qFormat/>
    <w:uiPriority w:val="0"/>
    <w:pPr>
      <w:numPr>
        <w:ilvl w:val="0"/>
        <w:numId w:val="2"/>
      </w:numPr>
      <w:pBdr>
        <w:top w:val="single" w:color="4472C4" w:themeColor="accent1" w:sz="12" w:space="0"/>
        <w:left w:val="single" w:color="4472C4" w:themeColor="accent1" w:sz="12" w:space="15"/>
        <w:bottom w:val="single" w:color="4472C4" w:themeColor="accent1" w:sz="12" w:space="0"/>
        <w:right w:val="single" w:color="4472C4" w:themeColor="accent1" w:sz="12" w:space="15"/>
      </w:pBdr>
      <w:adjustRightInd w:val="0"/>
      <w:snapToGrid w:val="0"/>
      <w:textAlignment w:val="center"/>
    </w:pPr>
    <w:rPr>
      <w:rFonts w:ascii="思源黑体 CN Normal" w:hAnsi="思源黑体 CN Normal" w:eastAsia="思源黑体 CN Normal" w:cs="思源黑体 Normal"/>
      <w:color w:val="404040" w:themeColor="text1" w:themeTint="BF"/>
      <w:sz w:val="24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8">
    <w:name w:val="简历_个人信息_照片_段落"/>
    <w:next w:val="17"/>
    <w:qFormat/>
    <w:uiPriority w:val="0"/>
    <w:pPr>
      <w:adjustRightInd w:val="0"/>
      <w:snapToGrid w:val="0"/>
      <w:jc w:val="center"/>
    </w:pPr>
    <w:rPr>
      <w:rFonts w:eastAsia="思源黑体 CN Normal" w:asciiTheme="minorHAnsi" w:hAnsiTheme="minorHAnsi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19">
    <w:name w:val="简历_内容主区_三级标题_段落"/>
    <w:next w:val="12"/>
    <w:qFormat/>
    <w:uiPriority w:val="0"/>
    <w:pPr>
      <w:adjustRightInd w:val="0"/>
      <w:snapToGrid w:val="0"/>
      <w:spacing w:before="50" w:beforeLines="50" w:after="50" w:afterLines="50"/>
    </w:pPr>
    <w:rPr>
      <w:rFonts w:eastAsia="思源黑体 CN Normal" w:asciiTheme="minorHAnsi" w:hAnsiTheme="minorHAnsi" w:cstheme="minorBidi"/>
      <w:b/>
      <w:bCs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0">
    <w:name w:val="简历_内容副区_正文_段落"/>
    <w:qFormat/>
    <w:uiPriority w:val="0"/>
    <w:pPr>
      <w:adjustRightInd w:val="0"/>
      <w:snapToGrid w:val="0"/>
      <w:spacing w:before="50" w:beforeLines="50" w:after="50" w:afterLines="50" w:line="360" w:lineRule="auto"/>
      <w:textAlignment w:val="center"/>
    </w:pPr>
    <w:rPr>
      <w:rFonts w:eastAsia="思源黑体 CN Normal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1">
    <w:name w:val="简历_内容副区_副标题_段落"/>
    <w:next w:val="20"/>
    <w:qFormat/>
    <w:uiPriority w:val="0"/>
    <w:pPr>
      <w:adjustRightInd w:val="0"/>
      <w:snapToGrid w:val="0"/>
      <w:spacing w:before="50" w:beforeLines="50" w:after="50" w:afterLines="50" w:line="360" w:lineRule="auto"/>
    </w:pPr>
    <w:rPr>
      <w:rFonts w:eastAsia="思源黑体 CN Normal" w:asciiTheme="minorHAnsi" w:hAnsiTheme="minorHAnsi" w:cstheme="minorBidi"/>
      <w:b/>
      <w:bCs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2">
    <w:name w:val="简历_内容副区_大标题_文本框"/>
    <w:qFormat/>
    <w:uiPriority w:val="0"/>
    <w:pPr>
      <w:adjustRightInd w:val="0"/>
      <w:snapToGrid w:val="0"/>
      <w:textAlignment w:val="center"/>
    </w:pPr>
    <w:rPr>
      <w:rFonts w:eastAsia="思源黑体 CN Normal" w:asciiTheme="minorHAnsi" w:hAnsiTheme="minorHAnsi" w:cstheme="minorBidi"/>
      <w:b/>
      <w:bCs/>
      <w:kern w:val="2"/>
      <w:sz w:val="28"/>
      <w:szCs w:val="28"/>
      <w:lang w:val="en-US" w:eastAsia="zh-CN" w:bidi="ar-SA"/>
      <w14:ligatures w14:val="standardContextual"/>
    </w:rPr>
  </w:style>
  <w:style w:type="paragraph" w:customStyle="1" w:styleId="23">
    <w:name w:val="简历_内容副区_大标题_段落"/>
    <w:next w:val="20"/>
    <w:qFormat/>
    <w:uiPriority w:val="0"/>
    <w:pPr>
      <w:spacing w:before="50" w:after="50"/>
    </w:pPr>
    <w:rPr>
      <w:rFonts w:eastAsia="思源黑体 CN Normal" w:asciiTheme="minorHAnsi" w:hAnsiTheme="minorHAnsi" w:cstheme="minorBidi"/>
      <w:b/>
      <w:bCs/>
      <w:color w:val="4472C4" w:themeColor="accent1"/>
      <w:kern w:val="2"/>
      <w:sz w:val="28"/>
      <w:szCs w:val="3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24">
    <w:name w:val="简历_个人信息_装饰_文本框"/>
    <w:qFormat/>
    <w:uiPriority w:val="0"/>
    <w:pPr>
      <w:tabs>
        <w:tab w:val="left" w:pos="4830"/>
      </w:tabs>
    </w:pPr>
    <w:rPr>
      <w:rFonts w:ascii="等线" w:hAnsi="等线" w:eastAsia="思源黑体 CN Normal" w:cstheme="minorBidi"/>
      <w:lang w:val="en-US" w:eastAsia="zh-CN" w:bidi="ar-SA"/>
    </w:rPr>
  </w:style>
  <w:style w:type="paragraph" w:customStyle="1" w:styleId="25">
    <w:name w:val="简历_个人信息_标题_文本框"/>
    <w:qFormat/>
    <w:uiPriority w:val="0"/>
    <w:pPr>
      <w:adjustRightInd w:val="0"/>
      <w:snapToGrid w:val="0"/>
      <w:textAlignment w:val="center"/>
    </w:pPr>
    <w:rPr>
      <w:rFonts w:ascii="思源黑体 CN Normal" w:hAnsi="思源黑体 CN Normal" w:eastAsia="思源黑体 CN Normal" w:cs="思源黑体 Normal"/>
      <w:b/>
      <w:bCs/>
      <w:color w:val="FFFFFF" w:themeColor="background1"/>
      <w:kern w:val="2"/>
      <w:sz w:val="24"/>
      <w:szCs w:val="24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26">
    <w:name w:val="简历_个人信息_姓名_字符样式1"/>
    <w:qFormat/>
    <w:uiPriority w:val="0"/>
    <w:rPr>
      <w:rFonts w:hint="eastAsia" w:ascii="等线" w:hAnsi="等线" w:eastAsia="思源黑体 CN Normal"/>
      <w:b/>
      <w:bCs/>
      <w:sz w:val="21"/>
      <w:szCs w:val="21"/>
      <w:lang w:val="en-US" w:eastAsia="zh-CN"/>
    </w:rPr>
  </w:style>
  <w:style w:type="paragraph" w:styleId="27">
    <w:name w:val="List Paragraph"/>
    <w:basedOn w:val="1"/>
    <w:qFormat/>
    <w:uiPriority w:val="99"/>
    <w:pPr>
      <w:ind w:firstLine="420" w:firstLineChars="200"/>
    </w:pPr>
  </w:style>
  <w:style w:type="paragraph" w:customStyle="1" w:styleId="28">
    <w:name w:val="简历_页首标题_标题_文本框"/>
    <w:qFormat/>
    <w:uiPriority w:val="0"/>
    <w:pPr>
      <w:adjustRightInd w:val="0"/>
      <w:snapToGrid w:val="0"/>
    </w:pPr>
    <w:rPr>
      <w:rFonts w:eastAsia="思源黑体 CN Medium" w:cs="思源黑体 CN Normal" w:asciiTheme="minorHAnsi" w:hAnsiTheme="minorHAnsi"/>
      <w:b/>
      <w:color w:val="4472C4" w:themeColor="accent1"/>
      <w:sz w:val="72"/>
      <w:szCs w:val="52"/>
      <w:lang w:val="en-US" w:eastAsia="zh-CN" w:bidi="ar-SA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Fill>
        <w14:solidFill>
          <w14:schemeClr w14:val="accent1"/>
        </w14:solidFill>
      </w14:textFill>
    </w:rPr>
  </w:style>
  <w:style w:type="paragraph" w:customStyle="1" w:styleId="29">
    <w:name w:val="简历_页首标题_副标题_文本框"/>
    <w:qFormat/>
    <w:uiPriority w:val="0"/>
    <w:pPr>
      <w:adjustRightInd w:val="0"/>
      <w:snapToGrid w:val="0"/>
    </w:pPr>
    <w:rPr>
      <w:rFonts w:eastAsia="思源黑体 CN Normal" w:cs="思源黑体 Normal" w:asciiTheme="minorHAnsi" w:hAnsiTheme="minorHAnsi"/>
      <w:color w:val="4472C4" w:themeColor="accent1"/>
      <w:sz w:val="30"/>
      <w:szCs w:val="30"/>
      <w:lang w:val="en-US" w:eastAsia="zh-CN" w:bidi="ar-SA"/>
      <w14:textFill>
        <w14:solidFill>
          <w14:schemeClr w14:val="accent1"/>
        </w14:solidFill>
      </w14:textFill>
    </w:rPr>
  </w:style>
  <w:style w:type="paragraph" w:customStyle="1" w:styleId="30">
    <w:name w:val="简历_页首标题_标题_段落"/>
    <w:qFormat/>
    <w:uiPriority w:val="0"/>
    <w:pPr>
      <w:adjustRightInd w:val="0"/>
      <w:snapToGrid w:val="0"/>
      <w:jc w:val="center"/>
    </w:pPr>
    <w:rPr>
      <w:rFonts w:ascii="思源黑体 Medium" w:hAnsi="思源黑体 Medium" w:eastAsia="思源黑体 Medium" w:cs="思源黑体 Medium"/>
      <w:b/>
      <w:color w:val="4472C4" w:themeColor="accent1"/>
      <w:sz w:val="72"/>
      <w:szCs w:val="52"/>
      <w:lang w:val="en-US" w:eastAsia="zh-CN" w:bidi="ar-SA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Fill>
        <w14:solidFill>
          <w14:schemeClr w14:val="accent1"/>
        </w14:solidFill>
      </w14:textFill>
    </w:rPr>
  </w:style>
  <w:style w:type="paragraph" w:customStyle="1" w:styleId="31">
    <w:name w:val="简历_页首标题_副标题_段落"/>
    <w:qFormat/>
    <w:uiPriority w:val="0"/>
    <w:pPr>
      <w:pBdr>
        <w:top w:val="none" w:color="auto" w:sz="0" w:space="1"/>
        <w:left w:val="single" w:color="4472C4" w:themeColor="accent1" w:sz="18" w:space="4"/>
        <w:bottom w:val="none" w:color="auto" w:sz="0" w:space="1"/>
        <w:right w:val="none" w:color="auto" w:sz="0" w:space="4"/>
      </w:pBdr>
      <w:adjustRightInd w:val="0"/>
      <w:snapToGrid w:val="0"/>
    </w:pPr>
    <w:rPr>
      <w:rFonts w:eastAsia="思源黑体 CN Normal" w:cs="思源黑体 Normal" w:asciiTheme="minorHAnsi" w:hAnsiTheme="minorHAnsi"/>
      <w:color w:val="4472C4" w:themeColor="accent1"/>
      <w:sz w:val="32"/>
      <w:szCs w:val="21"/>
      <w:lang w:val="en-US" w:eastAsia="zh-CN" w:bidi="ar-SA"/>
      <w14:textFill>
        <w14:solidFill>
          <w14:schemeClr w14:val="accent1"/>
        </w14:solidFill>
      </w14:textFill>
    </w:rPr>
  </w:style>
  <w:style w:type="paragraph" w:customStyle="1" w:styleId="32">
    <w:name w:val="简历_内容主区_大标题_文本框"/>
    <w:qFormat/>
    <w:uiPriority w:val="0"/>
    <w:pPr>
      <w:adjustRightInd w:val="0"/>
      <w:snapToGrid w:val="0"/>
    </w:pPr>
    <w:rPr>
      <w:rFonts w:eastAsia="思源黑体 CN Normal" w:asciiTheme="minorHAnsi" w:hAnsiTheme="minorHAnsi" w:cstheme="minorBidi"/>
      <w:b/>
      <w:bCs/>
      <w:color w:val="FFFFFF" w:themeColor="background1"/>
      <w:sz w:val="24"/>
      <w:szCs w:val="24"/>
      <w:lang w:val="en-US" w:eastAsia="zh-CN" w:bidi="ar-SA"/>
      <w14:textFill>
        <w14:solidFill>
          <w14:schemeClr w14:val="bg1"/>
        </w14:solidFill>
      </w14:textFill>
    </w:rPr>
  </w:style>
  <w:style w:type="paragraph" w:customStyle="1" w:styleId="33">
    <w:name w:val="简历_内容主区_大标题_段落"/>
    <w:basedOn w:val="1"/>
    <w:qFormat/>
    <w:uiPriority w:val="0"/>
    <w:pPr>
      <w:widowControl/>
      <w:pBdr>
        <w:top w:val="none" w:color="auto" w:sz="0" w:space="1"/>
        <w:left w:val="none" w:color="auto" w:sz="0" w:space="4"/>
        <w:bottom w:val="none" w:color="4472C4" w:themeColor="accent1" w:sz="0" w:space="0"/>
        <w:right w:val="none" w:color="auto" w:sz="0" w:space="4"/>
      </w:pBdr>
      <w:adjustRightInd w:val="0"/>
      <w:snapToGrid w:val="0"/>
      <w:spacing w:before="62" w:beforeLines="20" w:after="31" w:afterLines="10"/>
      <w:ind w:left="-315" w:leftChars="-150"/>
      <w:jc w:val="left"/>
      <w:textAlignment w:val="center"/>
    </w:pPr>
    <w:rPr>
      <w:rFonts w:ascii="思源黑体 CN Normal" w:hAnsi="思源黑体 CN Normal" w:eastAsia="思源黑体 CN Normal" w:cs="思源黑体 CN Normal"/>
      <w:b/>
      <w:bCs/>
      <w:color w:val="4472C4" w:themeColor="accent1"/>
      <w:sz w:val="28"/>
      <w:szCs w:val="28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sv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hoyh\AppData\Roaming\kingsoft\office6\templates\download\9fb643a21efa925751324153b3532e0b\&#24212;&#23626;&#27605;&#19994;&#29983;&#20010;&#20154;&#31616;&#21382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简历字体">
      <a:majorFont>
        <a:latin typeface="思源黑体 CN Normal"/>
        <a:ea typeface="思源黑体 CN Medium"/>
        <a:cs typeface=""/>
      </a:majorFont>
      <a:minorFont>
        <a:latin typeface="思源黑体 CN Normal"/>
        <a:ea typeface="思源黑体 CN Norm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应届毕业生个人简历.docx</Template>
  <Pages>3</Pages>
  <Words>2109</Words>
  <Characters>2695</Characters>
  <Lines>3</Lines>
  <Paragraphs>1</Paragraphs>
  <TotalTime>221</TotalTime>
  <ScaleCrop>false</ScaleCrop>
  <LinksUpToDate>false</LinksUpToDate>
  <CharactersWithSpaces>2844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2024-10-26T03:52:00Z</dcterms:created>
  <dc:creator>杨辉</dc:creator>
  <cp:lastModifiedBy>小白cai</cp:lastModifiedBy>
  <dcterms:modified xsi:type="dcterms:W3CDTF">2025-05-11T12:46:38Z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BED12B519D1B4743A55E3437B988DB6C_13</vt:lpwstr>
  </property>
  <property fmtid="{D5CDD505-2E9C-101B-9397-08002B2CF9AE}" pid="4" name="KSOTemplateDocerSaveRecord">
    <vt:lpwstr>eyJoZGlkIjoiZjEwODYyMWFhMjJhNzU1NDA3NmJlYTNmYjlkODI2MGMiLCJ1c2VySWQiOiI2MzQzODg2MjkifQ==</vt:lpwstr>
  </property>
</Properties>
</file>